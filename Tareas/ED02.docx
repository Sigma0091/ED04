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D5D" w:rsidRPr="007D123E" w:rsidRDefault="001A480D" w:rsidP="007D123E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138747" wp14:editId="6639AEFE">
                <wp:simplePos x="0" y="0"/>
                <wp:positionH relativeFrom="margin">
                  <wp:align>left</wp:align>
                </wp:positionH>
                <wp:positionV relativeFrom="paragraph">
                  <wp:posOffset>1130199</wp:posOffset>
                </wp:positionV>
                <wp:extent cx="6102350" cy="283845"/>
                <wp:effectExtent l="0" t="0" r="12700" b="20955"/>
                <wp:wrapTopAndBottom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2838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480D" w:rsidRPr="00DB30A8" w:rsidRDefault="00473D5D" w:rsidP="001A480D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NETBEANS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3874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89pt;width:480.5pt;height:22.3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" fillcolor="#00b0f0">
                <v:textbox>
                  <w:txbxContent>
                    <w:p w:rsidR="001A480D" w:rsidRPr="00DB30A8" w:rsidRDefault="00473D5D" w:rsidP="001A480D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NETBEANS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30A8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6051</wp:posOffset>
                </wp:positionH>
                <wp:positionV relativeFrom="page">
                  <wp:posOffset>896471</wp:posOffset>
                </wp:positionV>
                <wp:extent cx="6102350" cy="906780"/>
                <wp:effectExtent l="0" t="0" r="1270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90678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60"/>
                              <w:gridCol w:w="8138"/>
                            </w:tblGrid>
                            <w:tr w:rsidR="00DB30A8" w:rsidRPr="00DB30A8" w:rsidTr="00473D5D">
                              <w:tc>
                                <w:tcPr>
                                  <w:tcW w:w="1129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CICLO</w:t>
                                  </w:r>
                                </w:p>
                              </w:tc>
                              <w:tc>
                                <w:tcPr>
                                  <w:tcW w:w="8243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DESARROLLO DE APLICA</w:t>
                                  </w:r>
                                  <w:r w:rsidR="00080EC2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IONES WEB A DISTANCIA</w:t>
                                  </w:r>
                                </w:p>
                              </w:tc>
                            </w:tr>
                            <w:tr w:rsidR="00DB30A8" w:rsidRPr="00DB30A8" w:rsidTr="00473D5D">
                              <w:tc>
                                <w:tcPr>
                                  <w:tcW w:w="1129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MÓDULO</w:t>
                                  </w:r>
                                </w:p>
                              </w:tc>
                              <w:tc>
                                <w:tcPr>
                                  <w:tcW w:w="8243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473D5D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ENTORNOS DE DESARROLLO</w:t>
                                  </w:r>
                                </w:p>
                              </w:tc>
                            </w:tr>
                            <w:tr w:rsidR="00DB30A8" w:rsidRPr="00DB30A8" w:rsidTr="00473D5D">
                              <w:tc>
                                <w:tcPr>
                                  <w:tcW w:w="1129" w:type="dxa"/>
                                  <w:tcBorders>
                                    <w:top w:val="single" w:sz="4" w:space="0" w:color="FFCC99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ALUMNO</w:t>
                                  </w:r>
                                </w:p>
                              </w:tc>
                              <w:tc>
                                <w:tcPr>
                                  <w:tcW w:w="8243" w:type="dxa"/>
                                  <w:tcBorders>
                                    <w:top w:val="single" w:sz="4" w:space="0" w:color="FFCC99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  <w:shd w:val="clear" w:color="auto" w:fill="auto"/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ISMAEL SÁNCHEZ SÁNCHEZ</w:t>
                                  </w:r>
                                </w:p>
                              </w:tc>
                            </w:tr>
                            <w:tr w:rsidR="00DB30A8" w:rsidRPr="00DB30A8" w:rsidTr="00473D5D">
                              <w:tc>
                                <w:tcPr>
                                  <w:tcW w:w="1129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TAREA</w:t>
                                  </w:r>
                                </w:p>
                              </w:tc>
                              <w:tc>
                                <w:tcPr>
                                  <w:tcW w:w="8243" w:type="dxa"/>
                                  <w:tcBorders>
                                    <w:top w:val="single" w:sz="4" w:space="0" w:color="00B0F0"/>
                                    <w:left w:val="single" w:sz="4" w:space="0" w:color="00B0F0"/>
                                    <w:bottom w:val="single" w:sz="4" w:space="0" w:color="00B0F0"/>
                                    <w:right w:val="single" w:sz="4" w:space="0" w:color="00B0F0"/>
                                  </w:tcBorders>
                                </w:tcPr>
                                <w:p w:rsidR="00DB30A8" w:rsidRPr="00DB30A8" w:rsidRDefault="00DB30A8" w:rsidP="00DB30A8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DB30A8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473D5D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ED02</w:t>
                                  </w:r>
                                </w:p>
                              </w:tc>
                            </w:tr>
                          </w:tbl>
                          <w:p w:rsidR="00DB30A8" w:rsidRPr="00DB30A8" w:rsidRDefault="00DB30A8" w:rsidP="00DB30A8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.5pt;margin-top:70.6pt;width:480.5pt;height:71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" fillcolor="#00b0f0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60"/>
                        <w:gridCol w:w="8138"/>
                      </w:tblGrid>
                      <w:tr w:rsidR="00DB30A8" w:rsidRPr="00DB30A8" w:rsidTr="00473D5D">
                        <w:tc>
                          <w:tcPr>
                            <w:tcW w:w="1129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CICLO</w:t>
                            </w:r>
                          </w:p>
                        </w:tc>
                        <w:tc>
                          <w:tcPr>
                            <w:tcW w:w="8243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DESARROLLO DE APLICA</w:t>
                            </w:r>
                            <w:r w:rsidR="00080EC2">
                              <w:rPr>
                                <w:b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IONES WEB A DISTANCIA</w:t>
                            </w:r>
                          </w:p>
                        </w:tc>
                      </w:tr>
                      <w:tr w:rsidR="00DB30A8" w:rsidRPr="00DB30A8" w:rsidTr="00473D5D">
                        <w:tc>
                          <w:tcPr>
                            <w:tcW w:w="1129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MÓDULO</w:t>
                            </w:r>
                          </w:p>
                        </w:tc>
                        <w:tc>
                          <w:tcPr>
                            <w:tcW w:w="8243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73D5D">
                              <w:rPr>
                                <w:b/>
                                <w:sz w:val="24"/>
                                <w:szCs w:val="24"/>
                              </w:rPr>
                              <w:t>ENTORNOS DE DESARROLLO</w:t>
                            </w:r>
                          </w:p>
                        </w:tc>
                      </w:tr>
                      <w:tr w:rsidR="00DB30A8" w:rsidRPr="00DB30A8" w:rsidTr="00473D5D">
                        <w:tc>
                          <w:tcPr>
                            <w:tcW w:w="1129" w:type="dxa"/>
                            <w:tcBorders>
                              <w:top w:val="single" w:sz="4" w:space="0" w:color="FFCC99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ALUMNO</w:t>
                            </w:r>
                          </w:p>
                        </w:tc>
                        <w:tc>
                          <w:tcPr>
                            <w:tcW w:w="8243" w:type="dxa"/>
                            <w:tcBorders>
                              <w:top w:val="single" w:sz="4" w:space="0" w:color="FFCC99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  <w:shd w:val="clear" w:color="auto" w:fill="auto"/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ISMAEL SÁNCHEZ SÁNCHEZ</w:t>
                            </w:r>
                          </w:p>
                        </w:tc>
                      </w:tr>
                      <w:tr w:rsidR="00DB30A8" w:rsidRPr="00DB30A8" w:rsidTr="00473D5D">
                        <w:tc>
                          <w:tcPr>
                            <w:tcW w:w="1129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TAREA</w:t>
                            </w:r>
                          </w:p>
                        </w:tc>
                        <w:tc>
                          <w:tcPr>
                            <w:tcW w:w="8243" w:type="dxa"/>
                            <w:tcBorders>
                              <w:top w:val="single" w:sz="4" w:space="0" w:color="00B0F0"/>
                              <w:left w:val="single" w:sz="4" w:space="0" w:color="00B0F0"/>
                              <w:bottom w:val="single" w:sz="4" w:space="0" w:color="00B0F0"/>
                              <w:right w:val="single" w:sz="4" w:space="0" w:color="00B0F0"/>
                            </w:tcBorders>
                          </w:tcPr>
                          <w:p w:rsidR="00DB30A8" w:rsidRPr="00DB30A8" w:rsidRDefault="00DB30A8" w:rsidP="00DB30A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30A8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73D5D">
                              <w:rPr>
                                <w:b/>
                                <w:sz w:val="24"/>
                                <w:szCs w:val="24"/>
                              </w:rPr>
                              <w:t>ED02</w:t>
                            </w:r>
                          </w:p>
                        </w:tc>
                      </w:tr>
                    </w:tbl>
                    <w:p w:rsidR="00DB30A8" w:rsidRPr="00DB30A8" w:rsidRDefault="00DB30A8" w:rsidP="00DB30A8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73D5D">
        <w:t xml:space="preserve"> </w:t>
      </w:r>
      <w:r w:rsidR="00473D5D" w:rsidRPr="00473D5D">
        <w:rPr>
          <w:sz w:val="24"/>
        </w:rPr>
        <w:t>1.</w:t>
      </w:r>
      <w:r w:rsidR="00E61092">
        <w:rPr>
          <w:sz w:val="24"/>
        </w:rPr>
        <w:t xml:space="preserve"> </w:t>
      </w:r>
      <w:r w:rsidR="00473D5D" w:rsidRPr="00473D5D">
        <w:rPr>
          <w:sz w:val="24"/>
        </w:rPr>
        <w:t>Crea un nuevo proyecto, cuyo nombre será "Tarea2_Apellido1_Nombre", que alojará una aplicación de Java ANT. Dentro de ese proyecto crea lo siguiente:</w:t>
      </w:r>
    </w:p>
    <w:p w:rsidR="007D123E" w:rsidRDefault="007D123E" w:rsidP="00473D5D">
      <w:pPr>
        <w:jc w:val="both"/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261519</wp:posOffset>
            </wp:positionV>
            <wp:extent cx="6120130" cy="3442335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3-12-13 19264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En primer lugar, la captura con el output del archivo Coche.java:</w:t>
      </w:r>
    </w:p>
    <w:p w:rsidR="007D123E" w:rsidRDefault="007D123E" w:rsidP="00473D5D"/>
    <w:p w:rsidR="007D123E" w:rsidRDefault="007D123E" w:rsidP="00473D5D">
      <w:r>
        <w:t xml:space="preserve">En segundo lugar, después de crear atributos,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, ejecutamos el archivo Persona.java:</w:t>
      </w:r>
    </w:p>
    <w:p w:rsidR="007D123E" w:rsidRDefault="007D123E" w:rsidP="00473D5D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14438</wp:posOffset>
            </wp:positionV>
            <wp:extent cx="5676244" cy="3192379"/>
            <wp:effectExtent l="0" t="0" r="127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3-12-13 2059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44" cy="319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23E" w:rsidRDefault="007D123E" w:rsidP="00473D5D"/>
    <w:p w:rsidR="007D123E" w:rsidRDefault="007D123E" w:rsidP="00473D5D"/>
    <w:p w:rsidR="007D123E" w:rsidRDefault="007D123E" w:rsidP="00473D5D"/>
    <w:p w:rsidR="007D123E" w:rsidRDefault="007D123E" w:rsidP="00473D5D"/>
    <w:p w:rsidR="007D123E" w:rsidRDefault="007D123E" w:rsidP="00473D5D"/>
    <w:p w:rsidR="007D123E" w:rsidRDefault="007D123E" w:rsidP="00473D5D"/>
    <w:p w:rsidR="007D123E" w:rsidRDefault="007D123E" w:rsidP="00473D5D"/>
    <w:p w:rsidR="007D123E" w:rsidRDefault="007D123E" w:rsidP="00473D5D"/>
    <w:p w:rsidR="002E664D" w:rsidRDefault="002E664D" w:rsidP="00473D5D">
      <w:r>
        <w:lastRenderedPageBreak/>
        <w:t>2.</w:t>
      </w:r>
      <w:r>
        <w:t xml:space="preserve"> a. Instala, de forma off-line, el </w:t>
      </w:r>
      <w:proofErr w:type="spellStart"/>
      <w:r>
        <w:t>plugin</w:t>
      </w:r>
      <w:proofErr w:type="spellEnd"/>
      <w:r>
        <w:t xml:space="preserve"> NetBeans Case </w:t>
      </w:r>
      <w:proofErr w:type="spellStart"/>
      <w:r>
        <w:t>Converter</w:t>
      </w:r>
      <w:proofErr w:type="spellEnd"/>
      <w:r>
        <w:t xml:space="preserve">, indica para qué sirve y demuestra su uso. </w:t>
      </w:r>
    </w:p>
    <w:p w:rsidR="002E664D" w:rsidRDefault="002E664D" w:rsidP="00473D5D"/>
    <w:p w:rsidR="002E664D" w:rsidRDefault="002E664D" w:rsidP="00473D5D">
      <w:r>
        <w:t xml:space="preserve">b. Instala, de forma on-line, el </w:t>
      </w:r>
      <w:proofErr w:type="spellStart"/>
      <w:r>
        <w:t>pluggin</w:t>
      </w:r>
      <w:proofErr w:type="spellEnd"/>
      <w:r>
        <w:t xml:space="preserve"> </w:t>
      </w:r>
      <w:proofErr w:type="spellStart"/>
      <w:r>
        <w:t>Rainbow</w:t>
      </w:r>
      <w:proofErr w:type="spellEnd"/>
      <w:r>
        <w:t xml:space="preserve"> </w:t>
      </w:r>
      <w:proofErr w:type="spellStart"/>
      <w:r>
        <w:t>Braces</w:t>
      </w:r>
      <w:proofErr w:type="spellEnd"/>
      <w:r>
        <w:t xml:space="preserve">, indica para qué sirve y demuestra su uso. </w:t>
      </w:r>
    </w:p>
    <w:p w:rsidR="002E664D" w:rsidRDefault="002E664D" w:rsidP="00473D5D"/>
    <w:p w:rsidR="002E664D" w:rsidRDefault="002E664D" w:rsidP="00473D5D">
      <w:r>
        <w:t>c. Muestra cómo se desactiv</w:t>
      </w:r>
      <w:r>
        <w:t>arían sin llegar a desinstalar.</w:t>
      </w:r>
    </w:p>
    <w:p w:rsidR="002E664D" w:rsidRDefault="002E664D" w:rsidP="00473D5D"/>
    <w:p w:rsidR="00A91938" w:rsidRDefault="002E664D" w:rsidP="00473D5D">
      <w:r>
        <w:t>d. Muestra cómo se desinstalarían.</w:t>
      </w:r>
    </w:p>
    <w:p w:rsidR="00A91938" w:rsidRDefault="00A91938" w:rsidP="00473D5D"/>
    <w:p w:rsidR="001E2E3B" w:rsidRDefault="001E2E3B" w:rsidP="00473D5D"/>
    <w:p w:rsidR="002E664D" w:rsidRDefault="00E61092" w:rsidP="00473D5D">
      <w:r>
        <w:t xml:space="preserve">3. </w:t>
      </w:r>
      <w:r w:rsidR="002E664D">
        <w:t>Muestra en qué opción puedes ver los atajos de teclado para generar código automático, q</w:t>
      </w:r>
      <w:r w:rsidR="002E664D">
        <w:t>ue en NetBeans llama Templates.</w:t>
      </w:r>
    </w:p>
    <w:p w:rsidR="00E21D1C" w:rsidRDefault="00E21D1C" w:rsidP="00473D5D">
      <w:r>
        <w:t xml:space="preserve">Hay que hacer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Help</w:t>
      </w:r>
      <w:proofErr w:type="spellEnd"/>
      <w:r>
        <w:t>, y luego en “</w:t>
      </w:r>
      <w:proofErr w:type="spellStart"/>
      <w:r>
        <w:t>Keyboard</w:t>
      </w:r>
      <w:proofErr w:type="spellEnd"/>
      <w:r>
        <w:t xml:space="preserve"> </w:t>
      </w:r>
      <w:proofErr w:type="spellStart"/>
      <w:r>
        <w:t>Shortcuts</w:t>
      </w:r>
      <w:proofErr w:type="spellEnd"/>
      <w:r>
        <w:t xml:space="preserve"> </w:t>
      </w:r>
      <w:proofErr w:type="spellStart"/>
      <w:r>
        <w:t>Card</w:t>
      </w:r>
      <w:proofErr w:type="spellEnd"/>
      <w:r>
        <w:t>”, lo que abrirá un PDF con todos los atajos para generar texto.</w:t>
      </w:r>
    </w:p>
    <w:p w:rsidR="002E664D" w:rsidRDefault="002E664D" w:rsidP="00473D5D">
      <w:r>
        <w:t>a. Utiliza el atajo de teclado para e</w:t>
      </w:r>
      <w:r w:rsidR="00E61092">
        <w:t xml:space="preserve">scribir System.out.println("”). </w:t>
      </w:r>
    </w:p>
    <w:p w:rsidR="002E664D" w:rsidRDefault="002E664D" w:rsidP="00473D5D">
      <w:r>
        <w:t>b. Utiliza el atajo de tecl</w:t>
      </w:r>
      <w:r w:rsidR="00E61092">
        <w:t>ado para escribir un “if else”.</w:t>
      </w:r>
    </w:p>
    <w:p w:rsidR="002E664D" w:rsidRDefault="002E664D" w:rsidP="00473D5D">
      <w:r>
        <w:t>c. Utiliza el atajo de tecla</w:t>
      </w:r>
      <w:r w:rsidR="00E61092">
        <w:t>do para escribir un “do while”.</w:t>
      </w:r>
    </w:p>
    <w:p w:rsidR="00A91938" w:rsidRDefault="001E2E3B" w:rsidP="00473D5D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379581</wp:posOffset>
            </wp:positionV>
            <wp:extent cx="6120130" cy="3442335"/>
            <wp:effectExtent l="0" t="0" r="0" b="571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3-12-13 2327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64D">
        <w:t>d. Utiliza el atajo de teclado para escribir un “while”.</w:t>
      </w:r>
    </w:p>
    <w:p w:rsidR="002E664D" w:rsidRDefault="002E664D" w:rsidP="00473D5D"/>
    <w:p w:rsidR="00E21D1C" w:rsidRDefault="00E21D1C" w:rsidP="00473D5D"/>
    <w:p w:rsidR="002E664D" w:rsidRDefault="00BA17A9" w:rsidP="00473D5D">
      <w:r>
        <w:rPr>
          <w:noProof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6122670" cy="3442335"/>
            <wp:effectExtent l="0" t="0" r="0" b="571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3-12-13 2117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64D">
        <w:t>4. (0.5 puntos) Cambia el editor para que se vea con el perfil llamado “Norway Today” (se ve el fondo oscuro y cambia colores de fuente)</w:t>
      </w:r>
    </w:p>
    <w:p w:rsidR="00E61092" w:rsidRDefault="00E61092" w:rsidP="00473D5D"/>
    <w:p w:rsidR="002E664D" w:rsidRDefault="002E664D" w:rsidP="00473D5D">
      <w:r>
        <w:t>5. Configurar la disposición del entorno: a. Cierra la ventana Projects (la de la izquierda de Netbeans). Ahora vuélvela a abrir.</w:t>
      </w:r>
    </w:p>
    <w:p w:rsidR="002E664D" w:rsidRDefault="002E664D" w:rsidP="00473D5D">
      <w:r>
        <w:t xml:space="preserve">b. </w:t>
      </w:r>
      <w:r>
        <w:t>Lo mismo con la ventana OutPut.</w:t>
      </w:r>
    </w:p>
    <w:p w:rsidR="002E664D" w:rsidRDefault="002E664D" w:rsidP="00473D5D">
      <w:r>
        <w:t>c. Ahora la ventana OutPut, desplázala y encástrala en la derecha, de manera parecida a có</w:t>
      </w:r>
      <w:r>
        <w:t>mo se ve en la imagen inferior.</w:t>
      </w:r>
    </w:p>
    <w:p w:rsidR="002E664D" w:rsidRDefault="00E21D1C" w:rsidP="00473D5D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6122670" cy="3443605"/>
            <wp:effectExtent l="0" t="0" r="0" b="444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3-12-13 2125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64D">
        <w:t>d. Finalmente personaliza el entorno como te guste y de un pantallazo.</w:t>
      </w:r>
    </w:p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1E2E3B" w:rsidRDefault="001E2E3B" w:rsidP="00473D5D"/>
    <w:p w:rsidR="00A91938" w:rsidRDefault="00A91938" w:rsidP="00473D5D"/>
    <w:p w:rsidR="001E2E3B" w:rsidRDefault="001E2E3B" w:rsidP="00473D5D">
      <w:bookmarkStart w:id="0" w:name="_GoBack"/>
      <w:bookmarkEnd w:id="0"/>
    </w:p>
    <w:p w:rsidR="00E61092" w:rsidRDefault="00E61092" w:rsidP="00473D5D">
      <w:r>
        <w:lastRenderedPageBreak/>
        <w:t>6. Ahora sobre el proyecto re</w:t>
      </w:r>
      <w:r>
        <w:t>alizaremos algunas operaciones.</w:t>
      </w:r>
    </w:p>
    <w:p w:rsidR="00E61092" w:rsidRDefault="00E61092" w:rsidP="00473D5D">
      <w:r>
        <w:t>a. Cambia el nombre al proyecto por P</w:t>
      </w:r>
      <w:r>
        <w:t>royectoTarea2_Apellidos_Nombre.</w:t>
      </w:r>
    </w:p>
    <w:p w:rsidR="00E21D1C" w:rsidRDefault="001E2E3B" w:rsidP="00473D5D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122670" cy="3443751"/>
            <wp:effectExtent l="0" t="0" r="0" b="4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3-12-13 2128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3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092">
        <w:t>b. Entra en Propiedades del Proyecto y da un pantallazo a las siguientes opciones y explica</w:t>
      </w:r>
      <w:r w:rsidR="00E61092">
        <w:t xml:space="preserve"> para qué sirven. </w:t>
      </w:r>
    </w:p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E21D1C" w:rsidRDefault="00E21D1C" w:rsidP="00473D5D"/>
    <w:p w:rsidR="001E2E3B" w:rsidRDefault="001E2E3B" w:rsidP="00473D5D"/>
    <w:p w:rsidR="001E2E3B" w:rsidRDefault="001E2E3B" w:rsidP="00473D5D"/>
    <w:p w:rsidR="002E664D" w:rsidRDefault="00E61092" w:rsidP="00473D5D">
      <w:r>
        <w:t>i.</w:t>
      </w:r>
      <w:r w:rsidR="001E2E3B">
        <w:t xml:space="preserve"> </w:t>
      </w:r>
      <w:proofErr w:type="spellStart"/>
      <w:r w:rsidR="001E2E3B">
        <w:t>Libraries</w:t>
      </w:r>
      <w:proofErr w:type="spellEnd"/>
      <w:r w:rsidR="001E2E3B">
        <w:t xml:space="preserve">. ii. </w:t>
      </w:r>
      <w:proofErr w:type="spellStart"/>
      <w:r w:rsidR="001E2E3B">
        <w:t>Compiling</w:t>
      </w:r>
      <w:proofErr w:type="spellEnd"/>
      <w:r w:rsidR="001E2E3B">
        <w:t xml:space="preserve">. iii. </w:t>
      </w:r>
      <w:proofErr w:type="spellStart"/>
      <w:r w:rsidR="001E2E3B">
        <w:t>Packaging</w:t>
      </w:r>
      <w:proofErr w:type="spellEnd"/>
      <w:r w:rsidR="001E2E3B">
        <w:t xml:space="preserve">. </w:t>
      </w:r>
      <w:r>
        <w:t>iv. Run.</w:t>
      </w:r>
    </w:p>
    <w:p w:rsidR="001E2E3B" w:rsidRDefault="001E2E3B" w:rsidP="00473D5D"/>
    <w:p w:rsidR="00E61092" w:rsidRDefault="00F45BD1" w:rsidP="00473D5D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6122670" cy="3442970"/>
            <wp:effectExtent l="0" t="0" r="0" b="508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3-12-13 2156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092">
        <w:t>7. Genera el .</w:t>
      </w:r>
      <w:proofErr w:type="spellStart"/>
      <w:r w:rsidR="00E61092">
        <w:t>jar</w:t>
      </w:r>
      <w:proofErr w:type="spellEnd"/>
      <w:r w:rsidR="00E61092">
        <w:t xml:space="preserve"> del proyecto (hay un botón con una brocha y un martillo que te lo genera) Ese archivo que engloba todo, tu clase y resto de librerías necesarias para que se ejecute el proyecto. Tiene que verse en la salida (output), cómo se ha </w:t>
      </w:r>
      <w:r w:rsidR="00E61092">
        <w:t xml:space="preserve">generado el </w:t>
      </w:r>
      <w:proofErr w:type="spellStart"/>
      <w:r w:rsidR="00E61092">
        <w:t>jar</w:t>
      </w:r>
      <w:proofErr w:type="spellEnd"/>
      <w:r w:rsidR="00E61092">
        <w:t xml:space="preserve"> y su ubicación.</w:t>
      </w:r>
    </w:p>
    <w:p w:rsidR="00F45BD1" w:rsidRDefault="00F45BD1" w:rsidP="00473D5D"/>
    <w:p w:rsidR="00E61092" w:rsidRDefault="00F45BD1" w:rsidP="00473D5D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6122670" cy="3444875"/>
            <wp:effectExtent l="0" t="0" r="0" b="317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3-12-13 2205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092">
        <w:t>a. Desde fuera de NetBeans, da un pantallazo de las subcarpetas donde se alojan las clases .java, las clases compi</w:t>
      </w:r>
      <w:r w:rsidR="00E61092">
        <w:t>ladas .</w:t>
      </w:r>
      <w:proofErr w:type="spellStart"/>
      <w:r w:rsidR="00E61092">
        <w:t>class</w:t>
      </w:r>
      <w:proofErr w:type="spellEnd"/>
      <w:r w:rsidR="00E61092">
        <w:t xml:space="preserve"> y el archivo .</w:t>
      </w:r>
      <w:proofErr w:type="spellStart"/>
      <w:r w:rsidR="00E61092">
        <w:t>jar</w:t>
      </w:r>
      <w:proofErr w:type="spellEnd"/>
      <w:r w:rsidR="00E61092">
        <w:t>.</w:t>
      </w:r>
    </w:p>
    <w:p w:rsidR="00F45BD1" w:rsidRDefault="00F45BD1" w:rsidP="00473D5D"/>
    <w:p w:rsidR="00F45BD1" w:rsidRDefault="00F45BD1" w:rsidP="00473D5D"/>
    <w:p w:rsidR="00F45BD1" w:rsidRDefault="00F45BD1" w:rsidP="00473D5D"/>
    <w:p w:rsidR="00A91938" w:rsidRDefault="00E61092" w:rsidP="00473D5D">
      <w:r>
        <w:t>b. Ejecuta el archivo .</w:t>
      </w:r>
      <w:proofErr w:type="spellStart"/>
      <w:r>
        <w:t>jar</w:t>
      </w:r>
      <w:proofErr w:type="spellEnd"/>
      <w:r>
        <w:t xml:space="preserve"> desde consola: debería salir por consola lo mismo que salía desde Netbeans en el apartado 1.</w:t>
      </w:r>
    </w:p>
    <w:p w:rsidR="00F45BD1" w:rsidRDefault="003050C4" w:rsidP="00473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margin">
                  <wp:posOffset>-33020</wp:posOffset>
                </wp:positionH>
                <wp:positionV relativeFrom="paragraph">
                  <wp:posOffset>241860</wp:posOffset>
                </wp:positionV>
                <wp:extent cx="6104890" cy="1404620"/>
                <wp:effectExtent l="57150" t="38100" r="48260" b="7620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489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0C4" w:rsidRPr="003050C4" w:rsidRDefault="003050C4" w:rsidP="003050C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3050C4">
                              <w:rPr>
                                <w:rFonts w:ascii="Consolas" w:hAnsi="Consolas"/>
                              </w:rPr>
                              <w:t xml:space="preserve">Error: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Could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not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find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or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load main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class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Coche</w:t>
                            </w:r>
                          </w:p>
                          <w:p w:rsidR="003050C4" w:rsidRPr="003050C4" w:rsidRDefault="003050C4" w:rsidP="003050C4">
                            <w:pPr>
                              <w:rPr>
                                <w:rFonts w:ascii="Consolas" w:hAnsi="Consolas"/>
                              </w:rPr>
                            </w:pP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Caused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050C4">
                              <w:rPr>
                                <w:rFonts w:ascii="Consolas" w:hAnsi="Consolas"/>
                              </w:rPr>
                              <w:t>by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3050C4">
                              <w:rPr>
                                <w:rFonts w:ascii="Consolas" w:hAnsi="Consolas"/>
                              </w:rPr>
                              <w:t>java.lang</w:t>
                            </w:r>
                            <w:proofErr w:type="gramEnd"/>
                            <w:r w:rsidRPr="003050C4">
                              <w:rPr>
                                <w:rFonts w:ascii="Consolas" w:hAnsi="Consolas"/>
                              </w:rPr>
                              <w:t>.ClassNotFoundException</w:t>
                            </w:r>
                            <w:proofErr w:type="spellEnd"/>
                            <w:r w:rsidRPr="003050C4">
                              <w:rPr>
                                <w:rFonts w:ascii="Consolas" w:hAnsi="Consolas"/>
                              </w:rPr>
                              <w:t>: Coche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2.6pt;margin-top:19.05pt;width:480.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 style="mso-fit-shape-to-text:t">
                  <w:txbxContent>
                    <w:p w:rsidR="003050C4" w:rsidRPr="003050C4" w:rsidRDefault="003050C4" w:rsidP="003050C4">
                      <w:pPr>
                        <w:rPr>
                          <w:rFonts w:ascii="Consolas" w:hAnsi="Consolas"/>
                        </w:rPr>
                      </w:pPr>
                      <w:r w:rsidRPr="003050C4">
                        <w:rPr>
                          <w:rFonts w:ascii="Consolas" w:hAnsi="Consolas"/>
                        </w:rPr>
                        <w:t xml:space="preserve">Error: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Could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not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find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or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load main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class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Coche</w:t>
                      </w:r>
                    </w:p>
                    <w:p w:rsidR="003050C4" w:rsidRPr="003050C4" w:rsidRDefault="003050C4" w:rsidP="003050C4">
                      <w:pPr>
                        <w:rPr>
                          <w:rFonts w:ascii="Consolas" w:hAnsi="Consolas"/>
                        </w:rPr>
                      </w:pPr>
                      <w:proofErr w:type="spellStart"/>
                      <w:r w:rsidRPr="003050C4">
                        <w:rPr>
                          <w:rFonts w:ascii="Consolas" w:hAnsi="Consolas"/>
                        </w:rPr>
                        <w:t>Caused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050C4">
                        <w:rPr>
                          <w:rFonts w:ascii="Consolas" w:hAnsi="Consolas"/>
                        </w:rPr>
                        <w:t>by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 xml:space="preserve">: </w:t>
                      </w:r>
                      <w:proofErr w:type="spellStart"/>
                      <w:proofErr w:type="gramStart"/>
                      <w:r w:rsidRPr="003050C4">
                        <w:rPr>
                          <w:rFonts w:ascii="Consolas" w:hAnsi="Consolas"/>
                        </w:rPr>
                        <w:t>java.lang</w:t>
                      </w:r>
                      <w:proofErr w:type="gramEnd"/>
                      <w:r w:rsidRPr="003050C4">
                        <w:rPr>
                          <w:rFonts w:ascii="Consolas" w:hAnsi="Consolas"/>
                        </w:rPr>
                        <w:t>.ClassNotFoundException</w:t>
                      </w:r>
                      <w:proofErr w:type="spellEnd"/>
                      <w:r w:rsidRPr="003050C4">
                        <w:rPr>
                          <w:rFonts w:ascii="Consolas" w:hAnsi="Consolas"/>
                        </w:rPr>
                        <w:t>: Coche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 la hora de ejecutar el archivo en la consola, devuelve:</w:t>
      </w:r>
    </w:p>
    <w:p w:rsidR="003050C4" w:rsidRDefault="003050C4" w:rsidP="00473D5D"/>
    <w:p w:rsidR="00A91938" w:rsidRDefault="00A91938" w:rsidP="00473D5D"/>
    <w:p w:rsidR="00E61092" w:rsidRDefault="00E61092" w:rsidP="00473D5D"/>
    <w:p w:rsidR="00E61092" w:rsidRDefault="00E61092" w:rsidP="00473D5D"/>
    <w:p w:rsidR="00E61092" w:rsidRDefault="00E61092" w:rsidP="00473D5D"/>
    <w:p w:rsidR="00E61092" w:rsidRDefault="00E61092" w:rsidP="00473D5D"/>
    <w:p w:rsidR="00E61092" w:rsidRDefault="00E61092" w:rsidP="00473D5D"/>
    <w:p w:rsidR="00E61092" w:rsidRDefault="00E61092">
      <w:r>
        <w:br w:type="page"/>
      </w:r>
    </w:p>
    <w:p w:rsidR="00E21D1C" w:rsidRDefault="00E21D1C" w:rsidP="00473D5D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03274AC" wp14:editId="7AB2A586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6102350" cy="283845"/>
                <wp:effectExtent l="0" t="0" r="12700" b="20955"/>
                <wp:wrapTopAndBottom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2838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D5D" w:rsidRPr="00DB30A8" w:rsidRDefault="00473D5D" w:rsidP="00473D5D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ECLIPSE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274AC" id="Cuadro de texto 3" o:spid="_x0000_s1029" type="#_x0000_t202" style="position:absolute;margin-left:0;margin-top:.15pt;width:480.5pt;height:22.3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" fillcolor="#00b0f0">
                <v:textbox>
                  <w:txbxContent>
                    <w:p w:rsidR="00473D5D" w:rsidRPr="00DB30A8" w:rsidRDefault="00473D5D" w:rsidP="00473D5D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ECLIPSE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61092" w:rsidRDefault="00E61092" w:rsidP="00473D5D">
      <w:r>
        <w:t xml:space="preserve">8. Descarga e instala el entorno Eclipse (última versión), asigna un workspace y demuestra que funciona creando un Proyecto de Java que se llame, MiProyectoEclipse y añade una clase Java, con </w:t>
      </w:r>
      <w:proofErr w:type="gramStart"/>
      <w:r>
        <w:t>main(</w:t>
      </w:r>
      <w:proofErr w:type="gramEnd"/>
      <w:r>
        <w:t xml:space="preserve">), que al ejecutar se obtenga por pantalla el siguiente texto: </w:t>
      </w:r>
    </w:p>
    <w:p w:rsidR="003243B9" w:rsidRDefault="003243B9" w:rsidP="00473D5D"/>
    <w:p w:rsidR="003050C4" w:rsidRDefault="00F52F64" w:rsidP="00473D5D">
      <w:r>
        <w:rPr>
          <w:noProof/>
          <w:lang w:eastAsia="es-ES"/>
        </w:rPr>
        <w:drawing>
          <wp:inline distT="0" distB="0" distL="0" distR="0">
            <wp:extent cx="6120130" cy="34423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3-12-13 22465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92" w:rsidRDefault="00E61092" w:rsidP="00473D5D"/>
    <w:p w:rsidR="00E61092" w:rsidRDefault="00E61092" w:rsidP="00473D5D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7484D6" wp14:editId="1C18C68F">
                <wp:simplePos x="0" y="0"/>
                <wp:positionH relativeFrom="margin">
                  <wp:align>left</wp:align>
                </wp:positionH>
                <wp:positionV relativeFrom="paragraph">
                  <wp:posOffset>253066</wp:posOffset>
                </wp:positionV>
                <wp:extent cx="6102350" cy="283845"/>
                <wp:effectExtent l="0" t="0" r="12700" b="20955"/>
                <wp:wrapTopAndBottom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28384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3D5D" w:rsidRPr="00DB30A8" w:rsidRDefault="00473D5D" w:rsidP="00473D5D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INTELLIJ IDEA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484D6" id="_x0000_s1030" type="#_x0000_t202" style="position:absolute;margin-left:0;margin-top:19.95pt;width:480.5pt;height:22.3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" fillcolor="#00b0f0">
                <v:textbox>
                  <w:txbxContent>
                    <w:p w:rsidR="00473D5D" w:rsidRPr="00DB30A8" w:rsidRDefault="00473D5D" w:rsidP="00473D5D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INTELLIJ IDEA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E61092" w:rsidRDefault="00E61092" w:rsidP="00473D5D"/>
    <w:p w:rsidR="00F52F64" w:rsidRDefault="00E61092" w:rsidP="00473D5D">
      <w:r>
        <w:t xml:space="preserve">9. Descarga e instala el entorno </w:t>
      </w:r>
      <w:proofErr w:type="spellStart"/>
      <w:r>
        <w:t>IntelliJ</w:t>
      </w:r>
      <w:proofErr w:type="spellEnd"/>
      <w:r>
        <w:t xml:space="preserve"> (el enlace de descarga está en el apartado Recursos necesarios, descarga la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, que es la libre), y quiero que crees 2 proyectos. </w:t>
      </w:r>
    </w:p>
    <w:p w:rsidR="003243B9" w:rsidRDefault="003243B9" w:rsidP="00473D5D"/>
    <w:p w:rsidR="00F52F64" w:rsidRDefault="00E61092" w:rsidP="00473D5D">
      <w:r>
        <w:t>10. EL primero en Java con una clase con el nombre que tú decidas y que ejecutes y muestres un mensaje que diga lo siguiente: "HE CONSEGUIDO INSTALAR INTELIJ Y FUNCIONA. MI NOMBRE ES Nombre y Apellidos"</w:t>
      </w:r>
    </w:p>
    <w:p w:rsidR="003243B9" w:rsidRDefault="003243B9" w:rsidP="00473D5D"/>
    <w:p w:rsidR="00F52F64" w:rsidRDefault="00F52F64" w:rsidP="00473D5D">
      <w:r>
        <w:rPr>
          <w:noProof/>
          <w:lang w:eastAsia="es-ES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943600" cy="334264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3-12-13 22544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2F64" w:rsidRDefault="00F52F64" w:rsidP="00473D5D"/>
    <w:p w:rsidR="00F52F64" w:rsidRDefault="003243B9" w:rsidP="00473D5D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654685</wp:posOffset>
            </wp:positionV>
            <wp:extent cx="6023610" cy="3387725"/>
            <wp:effectExtent l="0" t="0" r="0" b="317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3-12-13 23093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F64">
        <w:t xml:space="preserve">11. El segundo en </w:t>
      </w:r>
      <w:proofErr w:type="spellStart"/>
      <w:r w:rsidR="00F52F64">
        <w:t>Kotlin</w:t>
      </w:r>
      <w:proofErr w:type="spellEnd"/>
      <w:r w:rsidR="00F52F64">
        <w:t xml:space="preserve"> (lenguaje muy de moda en la actualidad) y que ejecutes y muestres un mensaje que diga lo siguiente: "HE CONSEGUIDO INSTALAR INTELIJ Y ESTOY ESCIBIENDO UN MENSAJE EN KOTLIN. MI NOMBRE ES Nombre y Apellidos</w:t>
      </w:r>
      <w:r w:rsidR="00F52F64">
        <w:t>”</w:t>
      </w:r>
    </w:p>
    <w:p w:rsidR="00A91938" w:rsidRDefault="00E61092" w:rsidP="00473D5D">
      <w:r>
        <w:t xml:space="preserve"> </w:t>
      </w:r>
    </w:p>
    <w:sectPr w:rsidR="00A91938" w:rsidSect="001A480D"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2164F0"/>
    <w:multiLevelType w:val="hybridMultilevel"/>
    <w:tmpl w:val="989E6B98"/>
    <w:lvl w:ilvl="0" w:tplc="E9B8FA7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ctiveWritingStyle w:appName="MSWord" w:lang="es-ES" w:vendorID="64" w:dllVersion="131078" w:nlCheck="1" w:checkStyle="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D5D"/>
    <w:rsid w:val="00080EC2"/>
    <w:rsid w:val="0008670D"/>
    <w:rsid w:val="001136F9"/>
    <w:rsid w:val="001A480D"/>
    <w:rsid w:val="001E2E3B"/>
    <w:rsid w:val="002E664D"/>
    <w:rsid w:val="003050C4"/>
    <w:rsid w:val="003243B9"/>
    <w:rsid w:val="00417F52"/>
    <w:rsid w:val="00473D5D"/>
    <w:rsid w:val="007D123E"/>
    <w:rsid w:val="00801548"/>
    <w:rsid w:val="00824B2C"/>
    <w:rsid w:val="00A91938"/>
    <w:rsid w:val="00BA17A9"/>
    <w:rsid w:val="00DB30A8"/>
    <w:rsid w:val="00E21D1C"/>
    <w:rsid w:val="00E61092"/>
    <w:rsid w:val="00EF6585"/>
    <w:rsid w:val="00F45BD1"/>
    <w:rsid w:val="00F5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F1EBC"/>
  <w15:chartTrackingRefBased/>
  <w15:docId w15:val="{6063D279-8613-4EDA-BAB9-70A856EC4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D5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B3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3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l\Documents\Plantillas%20personalizadas%20de%20Office\Tarea%20da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Tarea daw</Template>
  <TotalTime>1030</TotalTime>
  <Pages>7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</dc:creator>
  <cp:keywords/>
  <dc:description/>
  <cp:lastModifiedBy>Ismael</cp:lastModifiedBy>
  <cp:revision>3</cp:revision>
  <dcterms:created xsi:type="dcterms:W3CDTF">2023-12-12T20:14:00Z</dcterms:created>
  <dcterms:modified xsi:type="dcterms:W3CDTF">2023-12-13T22:30:00Z</dcterms:modified>
</cp:coreProperties>
</file>